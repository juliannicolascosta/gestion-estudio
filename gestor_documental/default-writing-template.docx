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4B8A" w14:textId="0C511B53" w:rsidR="00495614" w:rsidRPr="00057F8B" w:rsidRDefault="000E55CC" w:rsidP="007166E1">
      <w:pPr>
        <w:spacing w:line="480" w:lineRule="auto"/>
        <w:jc w:val="right"/>
        <w:rPr>
          <w:b/>
        </w:rPr>
      </w:pPr>
      <w:r>
        <w:rPr>
          <w:b/>
        </w:rPr>
        <w:t>{{TITULO}}</w:t>
      </w:r>
    </w:p>
    <w:p w14:paraId="5259B450" w14:textId="77777777" w:rsidR="008F3AC8" w:rsidRPr="000342E7" w:rsidRDefault="008F3AC8" w:rsidP="007166E1">
      <w:pPr>
        <w:spacing w:line="480" w:lineRule="auto"/>
        <w:jc w:val="right"/>
        <w:rPr>
          <w:b/>
        </w:rPr>
      </w:pPr>
    </w:p>
    <w:p w14:paraId="56675054" w14:textId="77777777" w:rsidR="00FF3EF4" w:rsidRPr="000342E7" w:rsidRDefault="00FF3EF4" w:rsidP="007166E1">
      <w:pPr>
        <w:spacing w:line="480" w:lineRule="auto"/>
        <w:jc w:val="both"/>
      </w:pPr>
      <w:r w:rsidRPr="000342E7">
        <w:t>Señor Juez:</w:t>
      </w:r>
    </w:p>
    <w:p w14:paraId="54819C9A" w14:textId="1C4FA0BB" w:rsidR="00FF3EF4" w:rsidRPr="000342E7" w:rsidRDefault="000E55CC" w:rsidP="007166E1">
      <w:pPr>
        <w:spacing w:line="480" w:lineRule="auto"/>
        <w:ind w:firstLine="1200"/>
        <w:jc w:val="both"/>
      </w:pPr>
      <w:r>
        <w:rPr>
          <w:b/>
        </w:rPr>
        <w:t>{{PROFESIONAL}}</w:t>
      </w:r>
      <w:r w:rsidR="002D3EBA">
        <w:t>,</w:t>
      </w:r>
      <w:r w:rsidR="00872A19" w:rsidRPr="000342E7">
        <w:t xml:space="preserve"> abogado, conforme la participación acreditada </w:t>
      </w:r>
      <w:r w:rsidR="0057717C">
        <w:t>por la parte actora</w:t>
      </w:r>
      <w:r w:rsidR="002D3EBA">
        <w:t xml:space="preserve"> </w:t>
      </w:r>
      <w:r w:rsidR="00FF3EF4" w:rsidRPr="000342E7">
        <w:t xml:space="preserve">dentro de los autos caratulados </w:t>
      </w:r>
      <w:r w:rsidR="00FF3EF4" w:rsidRPr="000342E7">
        <w:rPr>
          <w:b/>
        </w:rPr>
        <w:t>“</w:t>
      </w:r>
      <w:r>
        <w:rPr>
          <w:b/>
        </w:rPr>
        <w:t>{{CARATULA}}</w:t>
      </w:r>
      <w:r w:rsidR="000342E7" w:rsidRPr="000342E7">
        <w:rPr>
          <w:b/>
        </w:rPr>
        <w:t/>
      </w:r>
      <w:r w:rsidR="00FF3EF4" w:rsidRPr="000342E7">
        <w:rPr>
          <w:b/>
        </w:rPr>
        <w:t/>
      </w:r>
      <w:r>
        <w:rPr>
          <w:b/>
        </w:rPr>
        <w:t/>
      </w:r>
      <w:r w:rsidR="00FF3EF4" w:rsidRPr="000342E7">
        <w:rPr>
          <w:b/>
        </w:rPr>
        <w:t/>
      </w:r>
      <w:r>
        <w:rPr>
          <w:b/>
        </w:rPr>
        <w:t/>
      </w:r>
      <w:r w:rsidR="00FF3EF4" w:rsidRPr="000342E7">
        <w:rPr>
          <w:b/>
        </w:rPr>
        <w:t/>
      </w:r>
      <w:r>
        <w:rPr>
          <w:b/>
        </w:rPr>
        <w:t/>
      </w:r>
      <w:r w:rsidR="00FF3EF4" w:rsidRPr="000342E7">
        <w:rPr>
          <w:b/>
        </w:rPr>
        <w:t/>
      </w:r>
      <w:proofErr w:type="spellStart"/>
      <w:r w:rsidR="00FF3EF4" w:rsidRPr="000342E7">
        <w:rPr>
          <w:b/>
        </w:rPr>
        <w:t>”{{CUIJ_COMPLETO}}</w:t>
      </w:r>
      <w:proofErr w:type="spellEnd"/>
      <w:r w:rsidR="00FF3EF4" w:rsidRPr="000342E7">
        <w:rPr>
          <w:b/>
        </w:rPr>
        <w:t/>
      </w:r>
      <w:r>
        <w:rPr>
          <w:b/>
        </w:rPr>
        <w:t/>
      </w:r>
      <w:r w:rsidR="00FF3EF4" w:rsidRPr="000342E7">
        <w:rPr>
          <w:b/>
        </w:rPr>
        <w:t/>
      </w:r>
      <w:r w:rsidR="00FF3EF4" w:rsidRPr="000342E7">
        <w:t xml:space="preserve">, ante V.S. </w:t>
      </w:r>
      <w:r w:rsidR="00872A19" w:rsidRPr="000342E7">
        <w:t xml:space="preserve">respetuosamente </w:t>
      </w:r>
      <w:r w:rsidR="002D3EBA">
        <w:t>me presento y digo</w:t>
      </w:r>
      <w:r w:rsidR="00872A19" w:rsidRPr="000342E7">
        <w:t xml:space="preserve">: </w:t>
      </w:r>
    </w:p>
    <w:p w14:paraId="0B61A3FA" w14:textId="77777777" w:rsidR="00AA31D7" w:rsidRPr="000342E7" w:rsidRDefault="00AA31D7" w:rsidP="007166E1">
      <w:pPr>
        <w:spacing w:line="480" w:lineRule="auto"/>
        <w:ind w:firstLine="1200"/>
        <w:jc w:val="both"/>
        <w:rPr>
          <w:b/>
        </w:rPr>
      </w:pPr>
    </w:p>
    <w:p w14:paraId="3BDC741B" w14:textId="6090EBD6" w:rsidR="00153CD0" w:rsidRPr="00057F8B" w:rsidRDefault="00872A19" w:rsidP="007166E1">
      <w:pPr>
        <w:spacing w:line="480" w:lineRule="auto"/>
        <w:ind w:firstLine="708"/>
        <w:jc w:val="both"/>
        <w:rPr>
          <w:b/>
          <w:u w:val="single"/>
        </w:rPr>
      </w:pPr>
      <w:r w:rsidRPr="000342E7">
        <w:rPr>
          <w:b/>
        </w:rPr>
        <w:t>I</w:t>
      </w:r>
      <w:r w:rsidR="000E55CC">
        <w:rPr>
          <w:b/>
        </w:rPr>
        <w:t xml:space="preserve"> </w:t>
      </w:r>
      <w:r w:rsidR="00FF3EF4" w:rsidRPr="000342E7">
        <w:rPr>
          <w:b/>
        </w:rPr>
        <w:t xml:space="preserve">– </w:t>
      </w:r>
      <w:r w:rsidR="000E55CC">
        <w:rPr>
          <w:b/>
          <w:u w:val="single"/>
        </w:rPr>
        <w:t>{{TITULO}}</w:t>
      </w:r>
      <w:r w:rsidR="00057F8B">
        <w:rPr>
          <w:b/>
          <w:u w:val="single"/>
        </w:rPr>
        <w:t>:</w:t>
      </w:r>
    </w:p>
    <w:p w14:paraId="135EF1D3" w14:textId="77777777" w:rsidR="002D3EBA" w:rsidRDefault="002D3EBA" w:rsidP="007166E1">
      <w:pPr>
        <w:spacing w:line="480" w:lineRule="auto"/>
        <w:ind w:firstLine="708"/>
        <w:jc w:val="both"/>
      </w:pPr>
    </w:p>
    <w:p w14:paraId="3C6FE01A" w14:textId="50C85E11" w:rsidR="00FF3EF4" w:rsidRPr="000342E7" w:rsidRDefault="0057717C" w:rsidP="007166E1">
      <w:pPr>
        <w:spacing w:line="480" w:lineRule="auto"/>
        <w:ind w:firstLine="709"/>
        <w:jc w:val="both"/>
      </w:pPr>
      <w:r>
        <w:rPr>
          <w:b/>
        </w:rPr>
        <w:t>II</w:t>
      </w:r>
      <w:r w:rsidR="000E55CC">
        <w:rPr>
          <w:b/>
        </w:rPr>
        <w:t xml:space="preserve"> </w:t>
      </w:r>
      <w:r w:rsidR="00FF3EF4" w:rsidRPr="000342E7">
        <w:rPr>
          <w:b/>
        </w:rPr>
        <w:t xml:space="preserve">– </w:t>
      </w:r>
      <w:r w:rsidR="00FF3EF4" w:rsidRPr="000342E7">
        <w:rPr>
          <w:b/>
          <w:u w:val="single"/>
        </w:rPr>
        <w:t>PETITORIO:</w:t>
      </w:r>
      <w:r w:rsidR="00FF3EF4" w:rsidRPr="000342E7">
        <w:rPr>
          <w:b/>
        </w:rPr>
        <w:t xml:space="preserve"> </w:t>
      </w:r>
      <w:r w:rsidR="00FF3EF4" w:rsidRPr="000342E7">
        <w:t>Por</w:t>
      </w:r>
      <w:r w:rsidR="00663168" w:rsidRPr="000342E7">
        <w:t xml:space="preserve"> lo expuesto, a V.S. solicito</w:t>
      </w:r>
      <w:r w:rsidR="00FF3EF4" w:rsidRPr="000342E7">
        <w:t>:</w:t>
      </w:r>
    </w:p>
    <w:p w14:paraId="2AF524FB" w14:textId="3DE49E0A" w:rsidR="000342E7" w:rsidRDefault="0028008C" w:rsidP="007166E1">
      <w:pPr>
        <w:numPr>
          <w:ilvl w:val="0"/>
          <w:numId w:val="1"/>
        </w:numPr>
        <w:spacing w:line="480" w:lineRule="auto"/>
        <w:jc w:val="both"/>
      </w:pPr>
      <w:r>
        <w:t>.</w:t>
      </w:r>
    </w:p>
    <w:p w14:paraId="19987B5E" w14:textId="77777777" w:rsidR="00FF3EF4" w:rsidRPr="000342E7" w:rsidRDefault="00FF3EF4" w:rsidP="007166E1">
      <w:pPr>
        <w:spacing w:line="480" w:lineRule="auto"/>
        <w:ind w:left="360"/>
        <w:jc w:val="right"/>
      </w:pPr>
      <w:r w:rsidRPr="000342E7">
        <w:t>PROVEER DE CONFORMIDAD</w:t>
      </w:r>
    </w:p>
    <w:p w14:paraId="09C171E2" w14:textId="77777777" w:rsidR="00FF3EF4" w:rsidRPr="000342E7" w:rsidRDefault="00FF3EF4" w:rsidP="007166E1">
      <w:pPr>
        <w:spacing w:line="480" w:lineRule="auto"/>
        <w:ind w:left="360"/>
        <w:jc w:val="right"/>
      </w:pPr>
      <w:r w:rsidRPr="000342E7">
        <w:t>SERA JUSTICIA</w:t>
      </w:r>
    </w:p>
    <w:sectPr w:rsidR="00FF3EF4" w:rsidRPr="000342E7" w:rsidSect="007166E1">
      <w:pgSz w:w="12242" w:h="20163" w:code="5"/>
      <w:pgMar w:top="3402" w:right="1134" w:bottom="226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7E15"/>
    <w:multiLevelType w:val="hybridMultilevel"/>
    <w:tmpl w:val="AD146824"/>
    <w:lvl w:ilvl="0" w:tplc="B3880038">
      <w:start w:val="1"/>
      <w:numFmt w:val="upperLetter"/>
      <w:lvlText w:val="%1)"/>
      <w:lvlJc w:val="left"/>
      <w:pPr>
        <w:tabs>
          <w:tab w:val="num" w:pos="1530"/>
        </w:tabs>
        <w:ind w:left="1530" w:hanging="153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F71A9E"/>
    <w:multiLevelType w:val="hybridMultilevel"/>
    <w:tmpl w:val="5894A388"/>
    <w:lvl w:ilvl="0" w:tplc="52CA9FF8">
      <w:start w:val="1"/>
      <w:numFmt w:val="lowerLetter"/>
      <w:lvlText w:val="%1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2" w15:restartNumberingAfterBreak="0">
    <w:nsid w:val="33657073"/>
    <w:multiLevelType w:val="multilevel"/>
    <w:tmpl w:val="A60A4CFE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4D3062D6"/>
    <w:multiLevelType w:val="hybridMultilevel"/>
    <w:tmpl w:val="49CCAA04"/>
    <w:lvl w:ilvl="0" w:tplc="579C78D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6B27F0"/>
    <w:multiLevelType w:val="hybridMultilevel"/>
    <w:tmpl w:val="98267332"/>
    <w:lvl w:ilvl="0" w:tplc="E64A6A6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73166A63"/>
    <w:multiLevelType w:val="hybridMultilevel"/>
    <w:tmpl w:val="21869CFE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F3EF4"/>
    <w:rsid w:val="00026309"/>
    <w:rsid w:val="000342E7"/>
    <w:rsid w:val="00057F8B"/>
    <w:rsid w:val="000949C6"/>
    <w:rsid w:val="000D66EE"/>
    <w:rsid w:val="000E55CC"/>
    <w:rsid w:val="001439E3"/>
    <w:rsid w:val="00153CD0"/>
    <w:rsid w:val="00187A46"/>
    <w:rsid w:val="00231B9A"/>
    <w:rsid w:val="0025697A"/>
    <w:rsid w:val="00274A2B"/>
    <w:rsid w:val="0028008C"/>
    <w:rsid w:val="002D3EBA"/>
    <w:rsid w:val="0033088A"/>
    <w:rsid w:val="003855A3"/>
    <w:rsid w:val="003B59F3"/>
    <w:rsid w:val="00452109"/>
    <w:rsid w:val="00495614"/>
    <w:rsid w:val="004E3C05"/>
    <w:rsid w:val="00562D08"/>
    <w:rsid w:val="0057717C"/>
    <w:rsid w:val="00663168"/>
    <w:rsid w:val="00706627"/>
    <w:rsid w:val="007166E1"/>
    <w:rsid w:val="00832F4F"/>
    <w:rsid w:val="00872A19"/>
    <w:rsid w:val="008F3AC8"/>
    <w:rsid w:val="00933D46"/>
    <w:rsid w:val="00945735"/>
    <w:rsid w:val="009D23B9"/>
    <w:rsid w:val="009F014F"/>
    <w:rsid w:val="00A54D0A"/>
    <w:rsid w:val="00AA31D7"/>
    <w:rsid w:val="00AB7781"/>
    <w:rsid w:val="00AE489B"/>
    <w:rsid w:val="00B5529B"/>
    <w:rsid w:val="00B649E0"/>
    <w:rsid w:val="00C44909"/>
    <w:rsid w:val="00C5439D"/>
    <w:rsid w:val="00C67A8E"/>
    <w:rsid w:val="00C76B58"/>
    <w:rsid w:val="00CA3F04"/>
    <w:rsid w:val="00D41664"/>
    <w:rsid w:val="00DF0954"/>
    <w:rsid w:val="00E16FA0"/>
    <w:rsid w:val="00F06A1F"/>
    <w:rsid w:val="00F6026B"/>
    <w:rsid w:val="00F60DE7"/>
    <w:rsid w:val="00F75850"/>
    <w:rsid w:val="00FF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6928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Escrito.dotx</Template>
  <TotalTime>3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MANIFIESTAN</vt:lpstr>
    </vt:vector>
  </TitlesOfParts>
  <Company>Windows uE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MANIFIESTAN</dc:title>
  <dc:creator>Gestor de documental</dc:creator>
  <cp:lastModifiedBy>Gestor de documental</cp:lastModifiedBy>
  <cp:revision>4</cp:revision>
  <cp:lastPrinted>2016-05-18T12:17:00Z</cp:lastPrinted>
  <dcterms:created xsi:type="dcterms:W3CDTF">2016-07-22T18:09:00Z</dcterms:created>
  <dcterms:modified xsi:type="dcterms:W3CDTF">2025-12-16T17:54:00Z</dcterms:modified>
</cp:coreProperties>
</file>